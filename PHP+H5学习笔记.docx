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59547" w14:textId="4319B321" w:rsidR="00A15268" w:rsidRDefault="00A15268" w:rsidP="008D36FC">
      <w:pPr>
        <w:pStyle w:val="1"/>
      </w:pPr>
      <w:r w:rsidRPr="00A15268">
        <w:t>PHP+H5</w:t>
      </w:r>
      <w:r>
        <w:rPr>
          <w:rFonts w:hint="eastAsia"/>
        </w:rPr>
        <w:t>学习笔记</w:t>
      </w:r>
    </w:p>
    <w:p w14:paraId="4BF9C26B" w14:textId="3FCE5621" w:rsidR="008D36FC" w:rsidRDefault="008D36FC" w:rsidP="008D36FC">
      <w:pPr>
        <w:pStyle w:val="3"/>
      </w:pPr>
      <w:r>
        <w:rPr>
          <w:rFonts w:hint="eastAsia"/>
        </w:rPr>
        <w:t>常见网站服务器</w:t>
      </w:r>
    </w:p>
    <w:p w14:paraId="69CAFAEA" w14:textId="788A0DA1" w:rsidR="008D36FC" w:rsidRDefault="008D36FC" w:rsidP="008D36FC">
      <w:r>
        <w:tab/>
      </w:r>
      <w:r w:rsidR="00400D95" w:rsidRPr="00400D95">
        <w:drawing>
          <wp:inline distT="0" distB="0" distL="0" distR="0" wp14:anchorId="6765CC96" wp14:editId="25ACFD9C">
            <wp:extent cx="2339788" cy="707079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7243" cy="73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D006" w14:textId="11F292AC" w:rsidR="00400D95" w:rsidRDefault="005B3F50" w:rsidP="005B3F50">
      <w:pPr>
        <w:pStyle w:val="3"/>
        <w:rPr>
          <w:lang w:val="en-US"/>
        </w:rPr>
      </w:pPr>
      <w:r>
        <w:rPr>
          <w:rFonts w:hint="eastAsia"/>
          <w:lang w:val="en-US"/>
        </w:rPr>
        <w:t>p</w:t>
      </w:r>
      <w:r>
        <w:rPr>
          <w:lang w:val="en-US"/>
        </w:rPr>
        <w:t>hp</w:t>
      </w:r>
    </w:p>
    <w:p w14:paraId="21F17A5F" w14:textId="1870D742" w:rsidR="005B3F50" w:rsidRDefault="006B4DA9" w:rsidP="005B3F50">
      <w:pPr>
        <w:rPr>
          <w:lang w:val="en-US"/>
        </w:rPr>
      </w:pPr>
      <w:r w:rsidRPr="006B4DA9">
        <w:rPr>
          <w:lang w:val="en-US"/>
        </w:rPr>
        <w:drawing>
          <wp:inline distT="0" distB="0" distL="0" distR="0" wp14:anchorId="3AAF566A" wp14:editId="403A5237">
            <wp:extent cx="5450541" cy="3056457"/>
            <wp:effectExtent l="0" t="0" r="0" b="4445"/>
            <wp:docPr id="2" name="图片 2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3518" cy="305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B932" w14:textId="6D6B77EB" w:rsidR="006B4DA9" w:rsidRDefault="0001521B" w:rsidP="0001521B">
      <w:pPr>
        <w:pStyle w:val="afb"/>
        <w:numPr>
          <w:ilvl w:val="0"/>
          <w:numId w:val="6"/>
        </w:numPr>
        <w:ind w:firstLineChars="0"/>
        <w:rPr>
          <w:lang w:val="en-US"/>
        </w:rPr>
      </w:pPr>
      <w:r>
        <w:rPr>
          <w:rFonts w:hint="eastAsia"/>
          <w:lang w:val="en-US"/>
        </w:rPr>
        <w:t>p</w:t>
      </w:r>
      <w:r>
        <w:rPr>
          <w:lang w:val="en-US"/>
        </w:rPr>
        <w:t>hp</w:t>
      </w:r>
      <w:r>
        <w:rPr>
          <w:rFonts w:hint="eastAsia"/>
          <w:lang w:val="en-US"/>
        </w:rPr>
        <w:t>是一种可以嵌入到</w:t>
      </w:r>
      <w:r>
        <w:rPr>
          <w:rFonts w:hint="eastAsia"/>
          <w:lang w:val="en-US"/>
        </w:rPr>
        <w:t>HTML</w:t>
      </w:r>
      <w:r>
        <w:rPr>
          <w:rFonts w:hint="eastAsia"/>
          <w:lang w:val="en-US"/>
        </w:rPr>
        <w:t>脚本中的解释型</w:t>
      </w:r>
      <w:r w:rsidR="00526B92">
        <w:rPr>
          <w:rFonts w:hint="eastAsia"/>
          <w:lang w:val="en-US"/>
        </w:rPr>
        <w:t>编程</w:t>
      </w:r>
      <w:r>
        <w:rPr>
          <w:rFonts w:hint="eastAsia"/>
          <w:lang w:val="en-US"/>
        </w:rPr>
        <w:t>语言</w:t>
      </w:r>
    </w:p>
    <w:p w14:paraId="288E34CE" w14:textId="6381DC0F" w:rsidR="0001521B" w:rsidRDefault="00526B92" w:rsidP="0001521B">
      <w:pPr>
        <w:pStyle w:val="afb"/>
        <w:numPr>
          <w:ilvl w:val="0"/>
          <w:numId w:val="6"/>
        </w:numPr>
        <w:ind w:firstLineChars="0"/>
        <w:rPr>
          <w:lang w:val="en-US"/>
        </w:rPr>
      </w:pPr>
      <w:r>
        <w:rPr>
          <w:rFonts w:hint="eastAsia"/>
          <w:lang w:val="en-US"/>
        </w:rPr>
        <w:t>php</w:t>
      </w:r>
      <w:r>
        <w:rPr>
          <w:rFonts w:hint="eastAsia"/>
          <w:lang w:val="en-US"/>
        </w:rPr>
        <w:t>运行在服务器端</w:t>
      </w:r>
    </w:p>
    <w:p w14:paraId="023077B1" w14:textId="48467976" w:rsidR="00526B92" w:rsidRDefault="00526B92" w:rsidP="00526B92">
      <w:pPr>
        <w:pStyle w:val="afb"/>
        <w:numPr>
          <w:ilvl w:val="0"/>
          <w:numId w:val="6"/>
        </w:numPr>
        <w:ind w:firstLineChars="0"/>
        <w:rPr>
          <w:lang w:val="en-US"/>
        </w:rPr>
      </w:pPr>
      <w:r>
        <w:rPr>
          <w:rFonts w:hint="eastAsia"/>
          <w:lang w:val="en-US"/>
        </w:rPr>
        <w:t>php</w:t>
      </w:r>
      <w:r>
        <w:rPr>
          <w:rFonts w:hint="eastAsia"/>
          <w:lang w:val="en-US"/>
        </w:rPr>
        <w:t>在用户访问时会解析成</w:t>
      </w:r>
      <w:r>
        <w:rPr>
          <w:rFonts w:hint="eastAsia"/>
          <w:lang w:val="en-US"/>
        </w:rPr>
        <w:t>HTML</w:t>
      </w:r>
      <w:r>
        <w:rPr>
          <w:rFonts w:hint="eastAsia"/>
          <w:lang w:val="en-US"/>
        </w:rPr>
        <w:t>，返回给浏览器</w:t>
      </w:r>
    </w:p>
    <w:p w14:paraId="52AE801A" w14:textId="2EDD8C75" w:rsidR="00526B92" w:rsidRDefault="00526B92" w:rsidP="00833297">
      <w:pPr>
        <w:rPr>
          <w:lang w:val="en-US"/>
        </w:rPr>
      </w:pPr>
    </w:p>
    <w:p w14:paraId="046239B4" w14:textId="559AB84F" w:rsidR="00833297" w:rsidRDefault="00833297" w:rsidP="00833297">
      <w:pPr>
        <w:pStyle w:val="3"/>
      </w:pPr>
      <w:r>
        <w:rPr>
          <w:rFonts w:hint="eastAsia"/>
        </w:rPr>
        <w:lastRenderedPageBreak/>
        <w:t>搭建公网服务器</w:t>
      </w:r>
    </w:p>
    <w:p w14:paraId="2B9D8851" w14:textId="0893BB0F" w:rsidR="00833297" w:rsidRPr="00833297" w:rsidRDefault="00833297" w:rsidP="00833297">
      <w:pPr>
        <w:rPr>
          <w:rFonts w:hint="eastAsia"/>
        </w:rPr>
      </w:pPr>
      <w:r w:rsidRPr="00833297">
        <w:drawing>
          <wp:inline distT="0" distB="0" distL="0" distR="0" wp14:anchorId="267BE1B4" wp14:editId="3BA155D2">
            <wp:extent cx="5732145" cy="17919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3297" w:rsidRPr="00833297">
      <w:footerReference w:type="default" r:id="rId10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F5B7DD" w14:textId="77777777" w:rsidR="00A15268" w:rsidRDefault="00A15268">
      <w:r>
        <w:separator/>
      </w:r>
    </w:p>
    <w:p w14:paraId="119B85B6" w14:textId="77777777" w:rsidR="00A15268" w:rsidRDefault="00A15268"/>
  </w:endnote>
  <w:endnote w:type="continuationSeparator" w:id="0">
    <w:p w14:paraId="45FA05C1" w14:textId="77777777" w:rsidR="00A15268" w:rsidRDefault="00A15268">
      <w:r>
        <w:continuationSeparator/>
      </w:r>
    </w:p>
    <w:p w14:paraId="23BB9767" w14:textId="77777777" w:rsidR="00A15268" w:rsidRDefault="00A152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42B1CB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204916" w14:textId="77777777" w:rsidR="00A15268" w:rsidRDefault="00A15268">
      <w:r>
        <w:separator/>
      </w:r>
    </w:p>
    <w:p w14:paraId="11A08B11" w14:textId="77777777" w:rsidR="00A15268" w:rsidRDefault="00A15268"/>
  </w:footnote>
  <w:footnote w:type="continuationSeparator" w:id="0">
    <w:p w14:paraId="44658D79" w14:textId="77777777" w:rsidR="00A15268" w:rsidRDefault="00A15268">
      <w:r>
        <w:continuationSeparator/>
      </w:r>
    </w:p>
    <w:p w14:paraId="06F123CB" w14:textId="77777777" w:rsidR="00A15268" w:rsidRDefault="00A1526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F643F"/>
    <w:multiLevelType w:val="hybridMultilevel"/>
    <w:tmpl w:val="20D26D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C0E5800"/>
    <w:multiLevelType w:val="hybridMultilevel"/>
    <w:tmpl w:val="A60818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68"/>
    <w:rsid w:val="0001521B"/>
    <w:rsid w:val="00400D95"/>
    <w:rsid w:val="00526B92"/>
    <w:rsid w:val="00533586"/>
    <w:rsid w:val="00547C66"/>
    <w:rsid w:val="005B3F50"/>
    <w:rsid w:val="006B4DA9"/>
    <w:rsid w:val="00833297"/>
    <w:rsid w:val="008D36FC"/>
    <w:rsid w:val="00A15268"/>
    <w:rsid w:val="00C35F1A"/>
    <w:rsid w:val="00C9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57D734"/>
  <w15:chartTrackingRefBased/>
  <w15:docId w15:val="{6F02FFA0-4BD7-D747-8D55-C74EBA4E8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8D36FC"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b/>
      <w:color w:val="000000" w:themeColor="text1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 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 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 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 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 字符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 字符"/>
    <w:basedOn w:val="a2"/>
    <w:link w:val="3"/>
    <w:uiPriority w:val="9"/>
    <w:rsid w:val="008D36FC"/>
    <w:rPr>
      <w:rFonts w:asciiTheme="majorHAnsi" w:eastAsiaTheme="majorEastAsia" w:hAnsiTheme="majorHAnsi" w:cstheme="majorBidi"/>
      <w:b/>
      <w:color w:val="000000" w:themeColor="text1"/>
      <w:sz w:val="40"/>
      <w:szCs w:val="24"/>
      <w:lang w:val="en-GB" w:eastAsia="zh-CN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 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 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a">
    <w:name w:val="Hyperlink"/>
    <w:basedOn w:val="a2"/>
    <w:uiPriority w:val="99"/>
    <w:unhideWhenUsed/>
    <w:rPr>
      <w:color w:val="731C3F" w:themeColor="hyperlink"/>
      <w:u w:val="single"/>
    </w:rPr>
  </w:style>
  <w:style w:type="paragraph" w:styleId="afb">
    <w:name w:val="List Paragraph"/>
    <w:basedOn w:val="a1"/>
    <w:uiPriority w:val="34"/>
    <w:unhideWhenUsed/>
    <w:qFormat/>
    <w:rsid w:val="008D36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ndless/Library/Containers/com.microsoft.Word/Data/Library/Application%20Support/Microsoft/Office/16.0/DTS/zh-CN%7bB576A380-3AEC-0643-8A9F-9CC627D472D0%7d/%7b8F3008CA-B230-C549-B2DA-57DF1C419008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做笔记.dotx</Template>
  <TotalTime>3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朱轩宇</cp:lastModifiedBy>
  <cp:revision>8</cp:revision>
  <dcterms:created xsi:type="dcterms:W3CDTF">2020-01-25T08:03:00Z</dcterms:created>
  <dcterms:modified xsi:type="dcterms:W3CDTF">2020-01-25T08:24:00Z</dcterms:modified>
</cp:coreProperties>
</file>